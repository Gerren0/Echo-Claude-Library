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A6EF3" w14:textId="77777777" w:rsidR="00FD617B"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p>
    <w:p w14:paraId="35EF4E6C" w14:textId="3C145631" w:rsidR="00CE13AE" w:rsidRDefault="00CE13AE" w:rsidP="00FD617B">
      <w:pPr>
        <w:widowControl w:val="0"/>
        <w:autoSpaceDE w:val="0"/>
        <w:autoSpaceDN w:val="0"/>
        <w:adjustRightInd w:val="0"/>
        <w:spacing w:line="288" w:lineRule="auto"/>
        <w:textAlignment w:val="baseline"/>
        <w:rPr>
          <w:rFonts w:ascii="Arial" w:hAnsi="Arial" w:cs="Arial"/>
          <w:color w:val="000000"/>
          <w:sz w:val="18"/>
          <w:szCs w:val="18"/>
        </w:rPr>
      </w:pPr>
      <w:r>
        <w:rPr>
          <w:rFonts w:ascii="Arial" w:hAnsi="Arial" w:cs="Arial"/>
          <w:color w:val="000000"/>
          <w:sz w:val="18"/>
          <w:szCs w:val="18"/>
        </w:rPr>
        <w:fldChar w:fldCharType="begin"/>
      </w:r>
      <w:r>
        <w:rPr>
          <w:rFonts w:ascii="Arial" w:hAnsi="Arial" w:cs="Arial"/>
          <w:color w:val="000000"/>
          <w:sz w:val="18"/>
          <w:szCs w:val="18"/>
        </w:rPr>
        <w:instrText xml:space="preserve"> DATE \@ "MMMM d, yyyy" </w:instrText>
      </w:r>
      <w:r>
        <w:rPr>
          <w:rFonts w:ascii="Arial" w:hAnsi="Arial" w:cs="Arial"/>
          <w:color w:val="000000"/>
          <w:sz w:val="18"/>
          <w:szCs w:val="18"/>
        </w:rPr>
        <w:fldChar w:fldCharType="separate"/>
      </w:r>
      <w:r w:rsidR="00814273">
        <w:rPr>
          <w:rFonts w:ascii="Arial" w:hAnsi="Arial" w:cs="Arial"/>
          <w:noProof/>
          <w:color w:val="000000"/>
          <w:sz w:val="18"/>
          <w:szCs w:val="18"/>
        </w:rPr>
        <w:t>October 18, 2023</w:t>
      </w:r>
      <w:r>
        <w:rPr>
          <w:rFonts w:ascii="Arial" w:hAnsi="Arial" w:cs="Arial"/>
          <w:color w:val="000000"/>
          <w:sz w:val="18"/>
          <w:szCs w:val="18"/>
        </w:rPr>
        <w:fldChar w:fldCharType="end"/>
      </w:r>
    </w:p>
    <w:p w14:paraId="38A05F86" w14:textId="77777777" w:rsidR="00CE13AE" w:rsidRPr="00683512" w:rsidRDefault="00CE13AE" w:rsidP="00FD617B">
      <w:pPr>
        <w:widowControl w:val="0"/>
        <w:autoSpaceDE w:val="0"/>
        <w:autoSpaceDN w:val="0"/>
        <w:adjustRightInd w:val="0"/>
        <w:spacing w:line="288" w:lineRule="auto"/>
        <w:textAlignment w:val="baseline"/>
        <w:rPr>
          <w:rFonts w:ascii="Arial" w:hAnsi="Arial" w:cs="Arial"/>
          <w:color w:val="000000"/>
          <w:sz w:val="18"/>
          <w:szCs w:val="18"/>
        </w:rPr>
      </w:pPr>
    </w:p>
    <w:p w14:paraId="7B7D6CCC" w14:textId="77777777" w:rsidR="00FD617B" w:rsidRPr="00683512" w:rsidRDefault="00AA3409" w:rsidP="00FD617B">
      <w:pPr>
        <w:widowControl w:val="0"/>
        <w:autoSpaceDE w:val="0"/>
        <w:autoSpaceDN w:val="0"/>
        <w:adjustRightInd w:val="0"/>
        <w:spacing w:line="288" w:lineRule="auto"/>
        <w:textAlignment w:val="baseline"/>
        <w:rPr>
          <w:rFonts w:ascii="Arial" w:hAnsi="Arial" w:cs="Arial"/>
          <w:color w:val="000000"/>
          <w:sz w:val="18"/>
          <w:szCs w:val="18"/>
        </w:rPr>
      </w:pPr>
      <w:r>
        <w:rPr>
          <w:rFonts w:ascii="Arial" w:hAnsi="Arial" w:cs="Arial"/>
          <w:color w:val="000000"/>
          <w:sz w:val="18"/>
          <w:szCs w:val="18"/>
        </w:rPr>
        <w:t>Ms. Veronica</w:t>
      </w:r>
      <w:r w:rsidR="00FD617B" w:rsidRPr="00683512">
        <w:rPr>
          <w:rFonts w:ascii="Arial" w:hAnsi="Arial" w:cs="Arial"/>
          <w:color w:val="000000"/>
          <w:sz w:val="18"/>
          <w:szCs w:val="18"/>
        </w:rPr>
        <w:t xml:space="preserve"> Smith</w:t>
      </w:r>
    </w:p>
    <w:p w14:paraId="15C3B524" w14:textId="77777777" w:rsidR="00FD617B" w:rsidRPr="00683512" w:rsidRDefault="000918EB" w:rsidP="00FD617B">
      <w:pPr>
        <w:widowControl w:val="0"/>
        <w:autoSpaceDE w:val="0"/>
        <w:autoSpaceDN w:val="0"/>
        <w:adjustRightInd w:val="0"/>
        <w:spacing w:line="288" w:lineRule="auto"/>
        <w:textAlignment w:val="baseline"/>
        <w:rPr>
          <w:rFonts w:ascii="Arial" w:hAnsi="Arial" w:cs="Arial"/>
          <w:color w:val="000000"/>
          <w:sz w:val="18"/>
          <w:szCs w:val="18"/>
        </w:rPr>
      </w:pPr>
      <w:r>
        <w:rPr>
          <w:rFonts w:ascii="Arial" w:hAnsi="Arial" w:cs="Arial"/>
          <w:color w:val="000000"/>
          <w:sz w:val="18"/>
          <w:szCs w:val="18"/>
        </w:rPr>
        <w:t>President</w:t>
      </w:r>
    </w:p>
    <w:p w14:paraId="1008D044" w14:textId="77777777" w:rsidR="00FD617B" w:rsidRPr="00683512" w:rsidRDefault="00FE3C2C" w:rsidP="00FD617B">
      <w:pPr>
        <w:widowControl w:val="0"/>
        <w:autoSpaceDE w:val="0"/>
        <w:autoSpaceDN w:val="0"/>
        <w:adjustRightInd w:val="0"/>
        <w:spacing w:line="288" w:lineRule="auto"/>
        <w:textAlignment w:val="baseline"/>
        <w:rPr>
          <w:rFonts w:ascii="Arial" w:hAnsi="Arial" w:cs="Arial"/>
          <w:color w:val="000000"/>
          <w:sz w:val="18"/>
          <w:szCs w:val="18"/>
        </w:rPr>
      </w:pPr>
      <w:r>
        <w:rPr>
          <w:rFonts w:ascii="Arial" w:hAnsi="Arial" w:cs="Arial"/>
          <w:color w:val="000000"/>
          <w:sz w:val="18"/>
          <w:szCs w:val="18"/>
        </w:rPr>
        <w:t>General Corporation</w:t>
      </w:r>
    </w:p>
    <w:p w14:paraId="3D2A7E4B" w14:textId="77777777" w:rsidR="00FD617B" w:rsidRPr="00683512"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r w:rsidRPr="00683512">
        <w:rPr>
          <w:rFonts w:ascii="Arial" w:hAnsi="Arial" w:cs="Arial"/>
          <w:color w:val="000000"/>
          <w:sz w:val="18"/>
          <w:szCs w:val="18"/>
        </w:rPr>
        <w:t>2316 North Gable Street</w:t>
      </w:r>
    </w:p>
    <w:p w14:paraId="223BE8ED" w14:textId="77777777" w:rsidR="00FD617B" w:rsidRPr="00683512"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r w:rsidRPr="00683512">
        <w:rPr>
          <w:rFonts w:ascii="Arial" w:hAnsi="Arial" w:cs="Arial"/>
          <w:color w:val="000000"/>
          <w:sz w:val="18"/>
          <w:szCs w:val="18"/>
        </w:rPr>
        <w:t>Chicago, Illinois 60616</w:t>
      </w:r>
    </w:p>
    <w:p w14:paraId="6F63923A" w14:textId="77777777" w:rsidR="00FD617B" w:rsidRPr="00683512"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p>
    <w:p w14:paraId="59EDBBDF" w14:textId="77777777" w:rsidR="00FD617B" w:rsidRPr="00683512"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p>
    <w:p w14:paraId="104D3D25" w14:textId="77777777" w:rsidR="00FD617B" w:rsidRPr="00683512" w:rsidRDefault="00AA3409" w:rsidP="00FD617B">
      <w:pPr>
        <w:widowControl w:val="0"/>
        <w:autoSpaceDE w:val="0"/>
        <w:autoSpaceDN w:val="0"/>
        <w:adjustRightInd w:val="0"/>
        <w:spacing w:line="288" w:lineRule="auto"/>
        <w:textAlignment w:val="baseline"/>
        <w:rPr>
          <w:rFonts w:ascii="Arial" w:hAnsi="Arial" w:cs="Arial"/>
          <w:color w:val="000000"/>
          <w:sz w:val="18"/>
          <w:szCs w:val="18"/>
        </w:rPr>
      </w:pPr>
      <w:r>
        <w:rPr>
          <w:rFonts w:ascii="Arial" w:hAnsi="Arial" w:cs="Arial"/>
          <w:color w:val="000000"/>
          <w:sz w:val="18"/>
          <w:szCs w:val="18"/>
        </w:rPr>
        <w:t>Dear Ms. Smith</w:t>
      </w:r>
      <w:r w:rsidR="00FD617B" w:rsidRPr="00683512">
        <w:rPr>
          <w:rFonts w:ascii="Arial" w:hAnsi="Arial" w:cs="Arial"/>
          <w:color w:val="000000"/>
          <w:sz w:val="18"/>
          <w:szCs w:val="18"/>
        </w:rPr>
        <w:t>:</w:t>
      </w:r>
    </w:p>
    <w:p w14:paraId="7E2F73D4" w14:textId="77777777" w:rsidR="00FD617B" w:rsidRPr="00683512" w:rsidRDefault="00FD617B" w:rsidP="00FD617B">
      <w:pPr>
        <w:widowControl w:val="0"/>
        <w:autoSpaceDE w:val="0"/>
        <w:autoSpaceDN w:val="0"/>
        <w:adjustRightInd w:val="0"/>
        <w:spacing w:line="288" w:lineRule="auto"/>
        <w:textAlignment w:val="baseline"/>
        <w:rPr>
          <w:rFonts w:ascii="Arial" w:hAnsi="Arial" w:cs="Arial"/>
          <w:color w:val="000000"/>
          <w:sz w:val="18"/>
          <w:szCs w:val="18"/>
        </w:rPr>
      </w:pPr>
    </w:p>
    <w:p w14:paraId="7D7B7F7A"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r w:rsidRPr="00683512">
        <w:rPr>
          <w:rFonts w:ascii="Arial" w:hAnsi="Arial" w:cs="Arial"/>
          <w:color w:val="000000"/>
          <w:sz w:val="18"/>
          <w:szCs w:val="18"/>
        </w:rPr>
        <w:t>Lorem ipsum dolor sit amet, consectetuer adipiscing elit, sed diam nonummy nibh euismod tincidunt ut laoreet dolore magna aliquam erat volutpat. Ut wisi enim ad minim veniam, quis nostrud exercitation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w:t>
      </w:r>
    </w:p>
    <w:p w14:paraId="05D66814"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0D638B61"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r w:rsidRPr="00683512">
        <w:rPr>
          <w:rFonts w:ascii="Arial" w:hAnsi="Arial" w:cs="Arial"/>
          <w:color w:val="000000"/>
          <w:sz w:val="18"/>
          <w:szCs w:val="18"/>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w:t>
      </w:r>
    </w:p>
    <w:p w14:paraId="3EE6BFFC"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356005C8"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r w:rsidRPr="00683512">
        <w:rPr>
          <w:rFonts w:ascii="Arial" w:hAnsi="Arial" w:cs="Arial"/>
          <w:color w:val="000000"/>
          <w:sz w:val="18"/>
          <w:szCs w:val="18"/>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at.Vero eros et accumsan et iusto odio dignissim qui blandit</w:t>
      </w:r>
    </w:p>
    <w:p w14:paraId="3FCA9E53"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5B28B9BB"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446A2422"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r w:rsidRPr="00683512">
        <w:rPr>
          <w:rFonts w:ascii="Arial" w:hAnsi="Arial" w:cs="Arial"/>
          <w:color w:val="000000"/>
          <w:sz w:val="18"/>
          <w:szCs w:val="18"/>
        </w:rPr>
        <w:t>Sincerely,</w:t>
      </w:r>
    </w:p>
    <w:p w14:paraId="36F90717"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0A91D5ED"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17C88D0A"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03D764FF" w14:textId="77777777" w:rsidR="00FD617B" w:rsidRPr="00683512" w:rsidRDefault="00FD617B" w:rsidP="00FD617B">
      <w:pPr>
        <w:widowControl w:val="0"/>
        <w:autoSpaceDE w:val="0"/>
        <w:autoSpaceDN w:val="0"/>
        <w:adjustRightInd w:val="0"/>
        <w:spacing w:line="288" w:lineRule="auto"/>
        <w:textAlignment w:val="center"/>
        <w:rPr>
          <w:rFonts w:ascii="Arial" w:hAnsi="Arial" w:cs="Arial"/>
          <w:color w:val="000000"/>
          <w:sz w:val="18"/>
          <w:szCs w:val="18"/>
        </w:rPr>
      </w:pPr>
    </w:p>
    <w:p w14:paraId="794A2C20" w14:textId="77777777" w:rsidR="00FD617B" w:rsidRPr="00683512" w:rsidRDefault="00005903" w:rsidP="00FD617B">
      <w:pPr>
        <w:widowControl w:val="0"/>
        <w:autoSpaceDE w:val="0"/>
        <w:autoSpaceDN w:val="0"/>
        <w:adjustRightInd w:val="0"/>
        <w:spacing w:line="288" w:lineRule="auto"/>
        <w:textAlignment w:val="center"/>
        <w:rPr>
          <w:rFonts w:ascii="Arial" w:hAnsi="Arial" w:cs="Arial"/>
          <w:color w:val="000000"/>
          <w:sz w:val="18"/>
          <w:szCs w:val="18"/>
        </w:rPr>
      </w:pPr>
      <w:r>
        <w:rPr>
          <w:rFonts w:ascii="Arial" w:hAnsi="Arial" w:cs="Arial"/>
          <w:color w:val="000000"/>
          <w:sz w:val="18"/>
          <w:szCs w:val="18"/>
        </w:rPr>
        <w:t>Robert</w:t>
      </w:r>
      <w:r w:rsidR="00AA3409">
        <w:rPr>
          <w:rFonts w:ascii="Arial" w:hAnsi="Arial" w:cs="Arial"/>
          <w:color w:val="000000"/>
          <w:sz w:val="18"/>
          <w:szCs w:val="18"/>
        </w:rPr>
        <w:t xml:space="preserve"> Jones</w:t>
      </w:r>
    </w:p>
    <w:p w14:paraId="2D8BCF3F" w14:textId="77777777" w:rsidR="003A3B35" w:rsidRPr="00683512" w:rsidRDefault="00FE3C2C" w:rsidP="00FD617B">
      <w:pPr>
        <w:rPr>
          <w:rFonts w:ascii="Arial" w:hAnsi="Arial" w:cs="Arial"/>
          <w:sz w:val="18"/>
          <w:szCs w:val="18"/>
        </w:rPr>
      </w:pPr>
      <w:r>
        <w:rPr>
          <w:rFonts w:ascii="Arial" w:hAnsi="Arial" w:cs="Arial"/>
          <w:color w:val="000000"/>
          <w:sz w:val="18"/>
          <w:szCs w:val="18"/>
        </w:rPr>
        <w:t>Director</w:t>
      </w:r>
    </w:p>
    <w:sectPr w:rsidR="003A3B35" w:rsidRPr="00683512" w:rsidSect="00EF0FDC">
      <w:headerReference w:type="even" r:id="rId10"/>
      <w:headerReference w:type="default" r:id="rId11"/>
      <w:footerReference w:type="even" r:id="rId12"/>
      <w:footerReference w:type="default" r:id="rId13"/>
      <w:headerReference w:type="first" r:id="rId14"/>
      <w:footerReference w:type="first" r:id="rId15"/>
      <w:pgSz w:w="12240" w:h="15840"/>
      <w:pgMar w:top="1440" w:right="806" w:bottom="1440" w:left="806"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CA10E" w14:textId="77777777" w:rsidR="00EF0FDC" w:rsidRDefault="00EF0FDC" w:rsidP="003A3B35">
      <w:r>
        <w:separator/>
      </w:r>
    </w:p>
  </w:endnote>
  <w:endnote w:type="continuationSeparator" w:id="0">
    <w:p w14:paraId="2A4E8896" w14:textId="77777777" w:rsidR="00EF0FDC" w:rsidRDefault="00EF0FDC" w:rsidP="003A3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F2B8" w14:textId="77777777" w:rsidR="00085C85" w:rsidRDefault="00085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53C4" w14:textId="1F03C6DA" w:rsidR="00096E64" w:rsidRPr="007A1720" w:rsidRDefault="00096E64" w:rsidP="00683512">
    <w:pPr>
      <w:pStyle w:val="NoParagraphStyle"/>
      <w:tabs>
        <w:tab w:val="right" w:leader="dot" w:pos="11120"/>
      </w:tabs>
      <w:suppressAutoHyphens/>
      <w:jc w:val="center"/>
      <w:rPr>
        <w:rFonts w:ascii="Arial" w:hAnsi="Arial" w:cs="Arial"/>
        <w:b/>
        <w:bCs/>
        <w:color w:val="3FAE29"/>
        <w:spacing w:val="1"/>
        <w:sz w:val="18"/>
        <w:szCs w:val="18"/>
      </w:rPr>
    </w:pPr>
    <w:r w:rsidRPr="00085C85">
      <w:rPr>
        <w:rFonts w:ascii="Arial" w:hAnsi="Arial" w:cs="Arial"/>
        <w:b/>
        <w:bCs/>
        <w:color w:val="051B4C"/>
        <w:spacing w:val="1"/>
        <w:sz w:val="18"/>
        <w:szCs w:val="18"/>
      </w:rPr>
      <w:softHyphen/>
      <w:t>Echo Global Logistics</w:t>
    </w:r>
    <w:r w:rsidRPr="007A1720">
      <w:rPr>
        <w:rFonts w:ascii="Arial" w:hAnsi="Arial" w:cs="Arial"/>
        <w:color w:val="777779"/>
        <w:spacing w:val="3"/>
        <w:sz w:val="18"/>
        <w:szCs w:val="18"/>
      </w:rPr>
      <w:t xml:space="preserve"> | 600 W. Chicago Ave. | Suite </w:t>
    </w:r>
    <w:r w:rsidR="00814273">
      <w:rPr>
        <w:rFonts w:ascii="Arial" w:hAnsi="Arial" w:cs="Arial"/>
        <w:color w:val="777779"/>
        <w:spacing w:val="3"/>
        <w:sz w:val="18"/>
        <w:szCs w:val="18"/>
      </w:rPr>
      <w:t>200</w:t>
    </w:r>
    <w:r w:rsidRPr="007A1720">
      <w:rPr>
        <w:rFonts w:ascii="Arial" w:hAnsi="Arial" w:cs="Arial"/>
        <w:color w:val="777779"/>
        <w:spacing w:val="3"/>
        <w:sz w:val="18"/>
        <w:szCs w:val="18"/>
      </w:rPr>
      <w:t xml:space="preserve"> | Chicago, IL 60654 | </w:t>
    </w:r>
    <w:r w:rsidR="00176C28" w:rsidRPr="007A1720">
      <w:rPr>
        <w:rFonts w:ascii="Arial" w:hAnsi="Arial" w:cs="Arial"/>
        <w:color w:val="777779"/>
        <w:spacing w:val="2"/>
        <w:sz w:val="18"/>
        <w:szCs w:val="18"/>
      </w:rPr>
      <w:t>O 800.354.7993 | F 312.784</w:t>
    </w:r>
    <w:r w:rsidR="00F875E3" w:rsidRPr="007A1720">
      <w:rPr>
        <w:rFonts w:ascii="Arial" w:hAnsi="Arial" w:cs="Arial"/>
        <w:color w:val="777779"/>
        <w:spacing w:val="2"/>
        <w:sz w:val="18"/>
        <w:szCs w:val="18"/>
      </w:rPr>
      <w:t>.</w:t>
    </w:r>
    <w:r w:rsidR="00176C28" w:rsidRPr="007A1720">
      <w:rPr>
        <w:rFonts w:ascii="Arial" w:hAnsi="Arial" w:cs="Arial"/>
        <w:color w:val="777779"/>
        <w:spacing w:val="2"/>
        <w:sz w:val="18"/>
        <w:szCs w:val="18"/>
      </w:rPr>
      <w:t>7498</w:t>
    </w:r>
    <w:r w:rsidRPr="007A1720">
      <w:rPr>
        <w:rFonts w:ascii="Arial" w:hAnsi="Arial" w:cs="Arial"/>
        <w:color w:val="777779"/>
        <w:spacing w:val="3"/>
        <w:sz w:val="18"/>
        <w:szCs w:val="18"/>
      </w:rPr>
      <w:t xml:space="preserve"> | </w:t>
    </w:r>
    <w:r w:rsidRPr="00085C85">
      <w:rPr>
        <w:rFonts w:ascii="Arial" w:hAnsi="Arial" w:cs="Arial"/>
        <w:b/>
        <w:bCs/>
        <w:color w:val="38A70C"/>
        <w:spacing w:val="1"/>
        <w:sz w:val="18"/>
        <w:szCs w:val="18"/>
      </w:rPr>
      <w:t>echo.com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94E5D" w14:textId="77777777" w:rsidR="00085C85" w:rsidRDefault="00085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8A93F" w14:textId="77777777" w:rsidR="00EF0FDC" w:rsidRDefault="00EF0FDC" w:rsidP="003A3B35">
      <w:r>
        <w:separator/>
      </w:r>
    </w:p>
  </w:footnote>
  <w:footnote w:type="continuationSeparator" w:id="0">
    <w:p w14:paraId="6824A8B6" w14:textId="77777777" w:rsidR="00EF0FDC" w:rsidRDefault="00EF0FDC" w:rsidP="003A3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98159" w14:textId="77777777" w:rsidR="00096E64" w:rsidRDefault="00005903">
    <w:pPr>
      <w:pStyle w:val="Header"/>
    </w:pPr>
    <w:r>
      <w:rPr>
        <w:noProof/>
      </w:rPr>
      <w:drawing>
        <wp:anchor distT="0" distB="0" distL="114300" distR="114300" simplePos="0" relativeHeight="251657216" behindDoc="1" locked="0" layoutInCell="1" allowOverlap="1" wp14:anchorId="056DCACF" wp14:editId="600A0937">
          <wp:simplePos x="0" y="0"/>
          <wp:positionH relativeFrom="margin">
            <wp:align>center</wp:align>
          </wp:positionH>
          <wp:positionV relativeFrom="margin">
            <wp:align>center</wp:align>
          </wp:positionV>
          <wp:extent cx="5958840" cy="7711440"/>
          <wp:effectExtent l="0" t="0" r="3810" b="3810"/>
          <wp:wrapNone/>
          <wp:docPr id="5" name="Picture 5" descr="Echo_Letterhead_03OCT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ho_Letterhead_03OCT20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8840" cy="7711440"/>
                  </a:xfrm>
                  <a:prstGeom prst="rect">
                    <a:avLst/>
                  </a:prstGeom>
                  <a:noFill/>
                </pic:spPr>
              </pic:pic>
            </a:graphicData>
          </a:graphic>
          <wp14:sizeRelH relativeFrom="page">
            <wp14:pctWidth>0</wp14:pctWidth>
          </wp14:sizeRelH>
          <wp14:sizeRelV relativeFrom="page">
            <wp14:pctHeight>0</wp14:pctHeight>
          </wp14:sizeRelV>
        </wp:anchor>
      </w:drawing>
    </w:r>
    <w:r w:rsidR="00814273">
      <w:rPr>
        <w:noProof/>
      </w:rPr>
      <w:pict w14:anchorId="7C106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430.95pt;height:557.7pt;z-index:-251657216;mso-wrap-edited:f;mso-position-horizontal:center;mso-position-horizontal-relative:margin;mso-position-vertical:center;mso-position-vertical-relative:margin" wrapcoords="-37 0 -37 21541 21600 21541 21600 0 -37 0">
          <v:imagedata r:id="rId2" o:title="Echo_Letterhead_03OCT201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6546E" w14:textId="6DA012DE" w:rsidR="00096E64" w:rsidRDefault="00EF0FDC">
    <w:pPr>
      <w:pStyle w:val="Header"/>
    </w:pPr>
    <w:r>
      <w:rPr>
        <w:noProof/>
      </w:rPr>
      <w:drawing>
        <wp:inline distT="0" distB="0" distL="0" distR="0" wp14:anchorId="5C7C8938" wp14:editId="2D316C70">
          <wp:extent cx="1784350" cy="66548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4350" cy="665480"/>
                  </a:xfrm>
                  <a:prstGeom prst="rect">
                    <a:avLst/>
                  </a:prstGeom>
                  <a:noFill/>
                  <a:ln>
                    <a:noFill/>
                  </a:ln>
                </pic:spPr>
              </pic:pic>
            </a:graphicData>
          </a:graphic>
        </wp:inline>
      </w:drawing>
    </w:r>
  </w:p>
  <w:p w14:paraId="7D19EF31" w14:textId="77777777" w:rsidR="00EF0FDC" w:rsidRDefault="00EF0F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13672" w14:textId="77777777" w:rsidR="00096E64" w:rsidRDefault="00005903">
    <w:pPr>
      <w:pStyle w:val="Header"/>
    </w:pPr>
    <w:r>
      <w:rPr>
        <w:noProof/>
      </w:rPr>
      <w:drawing>
        <wp:anchor distT="0" distB="0" distL="114300" distR="114300" simplePos="0" relativeHeight="251667456" behindDoc="1" locked="0" layoutInCell="1" allowOverlap="1" wp14:anchorId="3358E9BC" wp14:editId="750BABF5">
          <wp:simplePos x="0" y="0"/>
          <wp:positionH relativeFrom="margin">
            <wp:align>center</wp:align>
          </wp:positionH>
          <wp:positionV relativeFrom="margin">
            <wp:align>center</wp:align>
          </wp:positionV>
          <wp:extent cx="5958840" cy="7711440"/>
          <wp:effectExtent l="0" t="0" r="3810" b="3810"/>
          <wp:wrapNone/>
          <wp:docPr id="6" name="Picture 6" descr="Echo_Letterhead_03OCT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ho_Letterhead_03OCT20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8840" cy="7711440"/>
                  </a:xfrm>
                  <a:prstGeom prst="rect">
                    <a:avLst/>
                  </a:prstGeom>
                  <a:noFill/>
                </pic:spPr>
              </pic:pic>
            </a:graphicData>
          </a:graphic>
          <wp14:sizeRelH relativeFrom="page">
            <wp14:pctWidth>0</wp14:pctWidth>
          </wp14:sizeRelH>
          <wp14:sizeRelV relativeFrom="page">
            <wp14:pctHeight>0</wp14:pctHeight>
          </wp14:sizeRelV>
        </wp:anchor>
      </w:drawing>
    </w:r>
    <w:r w:rsidR="00814273">
      <w:rPr>
        <w:noProof/>
      </w:rPr>
      <w:pict w14:anchorId="5BD0C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0;margin-top:0;width:430.95pt;height:557.7pt;z-index:-251656192;mso-wrap-edited:f;mso-position-horizontal:center;mso-position-horizontal-relative:margin;mso-position-vertical:center;mso-position-vertical-relative:margin" wrapcoords="-37 0 -37 21541 21600 21541 21600 0 -37 0">
          <v:imagedata r:id="rId2" o:title="Echo_Letterhead_03OCT2016"/>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DC"/>
    <w:rsid w:val="00005903"/>
    <w:rsid w:val="00085C85"/>
    <w:rsid w:val="000918EB"/>
    <w:rsid w:val="00096E64"/>
    <w:rsid w:val="00176C28"/>
    <w:rsid w:val="001D703F"/>
    <w:rsid w:val="00243268"/>
    <w:rsid w:val="002E05C0"/>
    <w:rsid w:val="003A3B35"/>
    <w:rsid w:val="003C751B"/>
    <w:rsid w:val="005651A1"/>
    <w:rsid w:val="00683512"/>
    <w:rsid w:val="0072338B"/>
    <w:rsid w:val="007A1720"/>
    <w:rsid w:val="00814273"/>
    <w:rsid w:val="008357DF"/>
    <w:rsid w:val="008A647A"/>
    <w:rsid w:val="008B0CF0"/>
    <w:rsid w:val="00AA3409"/>
    <w:rsid w:val="00B115A6"/>
    <w:rsid w:val="00C37DAA"/>
    <w:rsid w:val="00CE13AE"/>
    <w:rsid w:val="00EC077A"/>
    <w:rsid w:val="00EE1BFE"/>
    <w:rsid w:val="00EF0FDC"/>
    <w:rsid w:val="00F22474"/>
    <w:rsid w:val="00F60EF6"/>
    <w:rsid w:val="00F875E3"/>
    <w:rsid w:val="00FB1E7F"/>
    <w:rsid w:val="00FD617B"/>
    <w:rsid w:val="00FE3C2C"/>
    <w:rsid w:val="00FE6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3E3D63"/>
  <w14:defaultImageDpi w14:val="300"/>
  <w15:docId w15:val="{4D0FA2B3-4A2F-4B3E-954F-525971AD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B3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35"/>
    <w:rPr>
      <w:rFonts w:asciiTheme="majorHAnsi" w:eastAsiaTheme="majorEastAsia" w:hAnsiTheme="majorHAnsi" w:cstheme="majorBidi"/>
      <w:b/>
      <w:bCs/>
      <w:color w:val="345A8A" w:themeColor="accent1" w:themeShade="B5"/>
      <w:sz w:val="32"/>
      <w:szCs w:val="32"/>
    </w:rPr>
  </w:style>
  <w:style w:type="paragraph" w:styleId="Header">
    <w:name w:val="header"/>
    <w:basedOn w:val="Normal"/>
    <w:link w:val="HeaderChar"/>
    <w:uiPriority w:val="99"/>
    <w:unhideWhenUsed/>
    <w:rsid w:val="003A3B35"/>
    <w:pPr>
      <w:tabs>
        <w:tab w:val="center" w:pos="4320"/>
        <w:tab w:val="right" w:pos="8640"/>
      </w:tabs>
    </w:pPr>
  </w:style>
  <w:style w:type="character" w:customStyle="1" w:styleId="HeaderChar">
    <w:name w:val="Header Char"/>
    <w:basedOn w:val="DefaultParagraphFont"/>
    <w:link w:val="Header"/>
    <w:uiPriority w:val="99"/>
    <w:rsid w:val="003A3B35"/>
  </w:style>
  <w:style w:type="paragraph" w:styleId="Footer">
    <w:name w:val="footer"/>
    <w:basedOn w:val="Normal"/>
    <w:link w:val="FooterChar"/>
    <w:uiPriority w:val="99"/>
    <w:unhideWhenUsed/>
    <w:rsid w:val="003A3B35"/>
    <w:pPr>
      <w:tabs>
        <w:tab w:val="center" w:pos="4320"/>
        <w:tab w:val="right" w:pos="8640"/>
      </w:tabs>
    </w:pPr>
  </w:style>
  <w:style w:type="character" w:customStyle="1" w:styleId="FooterChar">
    <w:name w:val="Footer Char"/>
    <w:basedOn w:val="DefaultParagraphFont"/>
    <w:link w:val="Footer"/>
    <w:uiPriority w:val="99"/>
    <w:rsid w:val="003A3B35"/>
  </w:style>
  <w:style w:type="paragraph" w:customStyle="1" w:styleId="NoParagraphStyle">
    <w:name w:val="[No Paragraph Style]"/>
    <w:rsid w:val="005651A1"/>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BalloonText">
    <w:name w:val="Balloon Text"/>
    <w:basedOn w:val="Normal"/>
    <w:link w:val="BalloonTextChar"/>
    <w:uiPriority w:val="99"/>
    <w:semiHidden/>
    <w:unhideWhenUsed/>
    <w:rsid w:val="003C751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C751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16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bideau\Downloads\Echo%20Global%20Logistics%20Letterhead%20with%20Tex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ho Document" ma:contentTypeID="0x010100FD3040C143B6B744991543E0D3712B6D000A0D0B13DA9C4B47BB3F26DDFD11EF05" ma:contentTypeVersion="7" ma:contentTypeDescription="General document type for storing Echo document assets" ma:contentTypeScope="" ma:versionID="614e66ede45c145448eef448139f57cf">
  <xsd:schema xmlns:xsd="http://www.w3.org/2001/XMLSchema" xmlns:xs="http://www.w3.org/2001/XMLSchema" xmlns:p="http://schemas.microsoft.com/office/2006/metadata/properties" xmlns:ns2="d2a166d1-4b8a-4459-b023-5a832500cef0" xmlns:ns3="19a0bd7b-efd2-404c-baa8-1ecddfc3eed8" targetNamespace="http://schemas.microsoft.com/office/2006/metadata/properties" ma:root="true" ma:fieldsID="e51d751ae053aa9b05d8dfb0ca9dbb38" ns2:_="" ns3:_="">
    <xsd:import namespace="d2a166d1-4b8a-4459-b023-5a832500cef0"/>
    <xsd:import namespace="19a0bd7b-efd2-404c-baa8-1ecddfc3eed8"/>
    <xsd:element name="properties">
      <xsd:complexType>
        <xsd:sequence>
          <xsd:element name="documentManagement">
            <xsd:complexType>
              <xsd:all>
                <xsd:element ref="ns2:mcf4d7251bfe43c7a95029a1b58230ed" minOccurs="0"/>
                <xsd:element ref="ns3:TaxCatchAll" minOccurs="0"/>
                <xsd:element ref="ns3:TaxCatchAllLabel" minOccurs="0"/>
                <xsd:element ref="ns2:o687397c25c84db1bd8aa2268292fb2e" minOccurs="0"/>
                <xsd:element ref="ns2:m8c9a9a43f094590b699f0be7e644714"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166d1-4b8a-4459-b023-5a832500cef0" elementFormDefault="qualified">
    <xsd:import namespace="http://schemas.microsoft.com/office/2006/documentManagement/types"/>
    <xsd:import namespace="http://schemas.microsoft.com/office/infopath/2007/PartnerControls"/>
    <xsd:element name="mcf4d7251bfe43c7a95029a1b58230ed" ma:index="8" ma:taxonomy="true" ma:internalName="mcf4d7251bfe43c7a95029a1b58230ed" ma:taxonomyFieldName="EchoDepartment" ma:displayName="Echo Department" ma:readOnly="false" ma:default="" ma:fieldId="{6cf4d725-1bfe-43c7-a950-29a1b58230ed}" ma:sspId="57700c29-4680-4ab8-a1bb-f688c7a1ad70" ma:termSetId="121da910-2203-48fa-b970-963bb24e7a58" ma:anchorId="00000000-0000-0000-0000-000000000000" ma:open="false" ma:isKeyword="false">
      <xsd:complexType>
        <xsd:sequence>
          <xsd:element ref="pc:Terms" minOccurs="0" maxOccurs="1"/>
        </xsd:sequence>
      </xsd:complexType>
    </xsd:element>
    <xsd:element name="o687397c25c84db1bd8aa2268292fb2e" ma:index="12" nillable="true" ma:taxonomy="true" ma:internalName="o687397c25c84db1bd8aa2268292fb2e" ma:taxonomyFieldName="EchoLocation" ma:displayName="Echo Location" ma:default="" ma:fieldId="{8687397c-25c8-4db1-bd8a-a2268292fb2e}" ma:sspId="57700c29-4680-4ab8-a1bb-f688c7a1ad70" ma:termSetId="9907f9a3-69dd-439d-b25b-9e7045fda846" ma:anchorId="00000000-0000-0000-0000-000000000000" ma:open="false" ma:isKeyword="false">
      <xsd:complexType>
        <xsd:sequence>
          <xsd:element ref="pc:Terms" minOccurs="0" maxOccurs="1"/>
        </xsd:sequence>
      </xsd:complexType>
    </xsd:element>
    <xsd:element name="m8c9a9a43f094590b699f0be7e644714" ma:index="14" nillable="true" ma:taxonomy="true" ma:internalName="m8c9a9a43f094590b699f0be7e644714" ma:taxonomyFieldName="EchoDocType" ma:displayName="Doc Type" ma:default="" ma:fieldId="{68c9a9a4-3f09-4590-b699-f0be7e644714}" ma:sspId="57700c29-4680-4ab8-a1bb-f688c7a1ad70" ma:termSetId="6a3372ab-887e-486b-bdee-aca3922d54db" ma:anchorId="00000000-0000-0000-0000-000000000000" ma:open="false" ma:isKeyword="false">
      <xsd:complexType>
        <xsd:sequence>
          <xsd:element ref="pc:Terms" minOccurs="0" maxOccurs="1"/>
        </xsd:sequence>
      </xsd:complexType>
    </xsd:element>
    <xsd:element name="LastSharedByUser" ma:index="16" nillable="true" ma:displayName="Last Shared By User" ma:description="" ma:internalName="LastSharedByUser" ma:readOnly="true">
      <xsd:simpleType>
        <xsd:restriction base="dms:Note">
          <xsd:maxLength value="255"/>
        </xsd:restriction>
      </xsd:simpleType>
    </xsd:element>
    <xsd:element name="LastSharedByTime" ma:index="17"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9a0bd7b-efd2-404c-baa8-1ecddfc3eed8"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85b44307-e2f9-43a3-960e-1b43dea67c66}" ma:internalName="TaxCatchAll" ma:showField="CatchAllData" ma:web="d2a166d1-4b8a-4459-b023-5a832500cef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85b44307-e2f9-43a3-960e-1b43dea67c66}" ma:internalName="TaxCatchAllLabel" ma:readOnly="true" ma:showField="CatchAllDataLabel" ma:web="d2a166d1-4b8a-4459-b023-5a832500ce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8c9a9a43f094590b699f0be7e644714 xmlns="d2a166d1-4b8a-4459-b023-5a832500cef0">
      <Terms xmlns="http://schemas.microsoft.com/office/infopath/2007/PartnerControls">
        <TermInfo xmlns="http://schemas.microsoft.com/office/infopath/2007/PartnerControls">
          <TermName xmlns="http://schemas.microsoft.com/office/infopath/2007/PartnerControls">Branded Template</TermName>
          <TermId xmlns="http://schemas.microsoft.com/office/infopath/2007/PartnerControls">1c29a091-fffc-4a4b-99ec-2b3856287d50</TermId>
        </TermInfo>
      </Terms>
    </m8c9a9a43f094590b699f0be7e644714>
    <mcf4d7251bfe43c7a95029a1b58230ed xmlns="d2a166d1-4b8a-4459-b023-5a832500cef0">
      <Terms xmlns="http://schemas.microsoft.com/office/infopath/2007/PartnerControls">
        <TermInfo xmlns="http://schemas.microsoft.com/office/infopath/2007/PartnerControls">
          <TermName xmlns="http://schemas.microsoft.com/office/infopath/2007/PartnerControls">Marketing</TermName>
          <TermId xmlns="http://schemas.microsoft.com/office/infopath/2007/PartnerControls">7c786a33-0a89-417b-a45e-b07371c3b756</TermId>
        </TermInfo>
      </Terms>
    </mcf4d7251bfe43c7a95029a1b58230ed>
    <TaxCatchAll xmlns="19a0bd7b-efd2-404c-baa8-1ecddfc3eed8">
      <Value>13</Value>
      <Value>4</Value>
      <Value>32</Value>
    </TaxCatchAll>
    <o687397c25c84db1bd8aa2268292fb2e xmlns="d2a166d1-4b8a-4459-b023-5a832500cef0">
      <Terms xmlns="http://schemas.microsoft.com/office/infopath/2007/PartnerControls">
        <TermInfo xmlns="http://schemas.microsoft.com/office/infopath/2007/PartnerControls">
          <TermName xmlns="http://schemas.microsoft.com/office/infopath/2007/PartnerControls">All Locations</TermName>
          <TermId xmlns="http://schemas.microsoft.com/office/infopath/2007/PartnerControls">be6b4d62-95e2-40ff-b2f8-7a00d5a22680</TermId>
        </TermInfo>
      </Terms>
    </o687397c25c84db1bd8aa2268292fb2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E3215-C813-4E2C-BE17-DE39D59710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166d1-4b8a-4459-b023-5a832500cef0"/>
    <ds:schemaRef ds:uri="19a0bd7b-efd2-404c-baa8-1ecddfc3e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A2C1E8-10EC-404F-813E-2A00C1156B6E}">
  <ds:schemaRefs>
    <ds:schemaRef ds:uri="http://schemas.microsoft.com/office/2006/documentManagement/types"/>
    <ds:schemaRef ds:uri="d2a166d1-4b8a-4459-b023-5a832500cef0"/>
    <ds:schemaRef ds:uri="http://purl.org/dc/terms/"/>
    <ds:schemaRef ds:uri="http://purl.org/dc/elements/1.1/"/>
    <ds:schemaRef ds:uri="http://schemas.microsoft.com/office/2006/metadata/properties"/>
    <ds:schemaRef ds:uri="http://purl.org/dc/dcmitype/"/>
    <ds:schemaRef ds:uri="http://schemas.openxmlformats.org/package/2006/metadata/core-properties"/>
    <ds:schemaRef ds:uri="19a0bd7b-efd2-404c-baa8-1ecddfc3eed8"/>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62557E5D-E64F-49E7-93AC-7F006C33E3EC}">
  <ds:schemaRefs>
    <ds:schemaRef ds:uri="http://schemas.openxmlformats.org/officeDocument/2006/bibliography"/>
  </ds:schemaRefs>
</ds:datastoreItem>
</file>

<file path=customXml/itemProps4.xml><?xml version="1.0" encoding="utf-8"?>
<ds:datastoreItem xmlns:ds="http://schemas.openxmlformats.org/officeDocument/2006/customXml" ds:itemID="{EBBFAC44-506A-407E-B22D-2159DB6E67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Echo Global Logistics Letterhead with Text.dotx</Template>
  <TotalTime>14</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Echo Letterhead with Date</vt:lpstr>
    </vt:vector>
  </TitlesOfParts>
  <Company>Echo Global Logistics</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Letterhead with Date</dc:title>
  <dc:creator>Gerren Rabideau</dc:creator>
  <cp:lastModifiedBy>Gerren Rabideau</cp:lastModifiedBy>
  <cp:revision>2</cp:revision>
  <cp:lastPrinted>2016-10-31T18:56:00Z</cp:lastPrinted>
  <dcterms:created xsi:type="dcterms:W3CDTF">2023-10-18T16:21:00Z</dcterms:created>
  <dcterms:modified xsi:type="dcterms:W3CDTF">2023-10-18T16:59:00Z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0x010100FD3040C143B6B744991543E0D3712B6D000A0D0B13DA9C4B47BB3F26DDFD11EF05</vt:lpwstr>
  </property>
  <property fmtid="{D5CDD505-2E9C-101B-9397-08002B2CF9AE}" pid="3" name="EchoDepartment">
    <vt:lpwstr>32;#Marketing|7c786a33-0a89-417b-a45e-b07371c3b756</vt:lpwstr>
  </property>
  <property fmtid="{D5CDD505-2E9C-101B-9397-08002B2CF9AE}" pid="4" name="EchoLocation">
    <vt:lpwstr>4;#All Locations|be6b4d62-95e2-40ff-b2f8-7a00d5a22680</vt:lpwstr>
  </property>
  <property fmtid="{D5CDD505-2E9C-101B-9397-08002B2CF9AE}" pid="5" name="EchoDocType">
    <vt:lpwstr>13;#Branded Template|1c29a091-fffc-4a4b-99ec-2b3856287d50</vt:lpwstr>
  </property>
</Properties>
</file>